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72" w:type="dxa"/>
          <w:right w:w="0" w:type="dxa"/>
        </w:tblCellMar>
        <w:tblLook w:val="04A0" w:firstRow="1" w:lastRow="0" w:firstColumn="1" w:lastColumn="0" w:noHBand="0" w:noVBand="1"/>
        <w:tblDescription w:val="Resume references layout table"/>
      </w:tblPr>
      <w:tblGrid>
        <w:gridCol w:w="2970"/>
        <w:gridCol w:w="7110"/>
      </w:tblGrid>
      <w:tr w:rsidR="00AC7A3A" w:rsidRPr="005C5258" w14:paraId="3A8D6257" w14:textId="77777777" w:rsidTr="00F746E5">
        <w:tc>
          <w:tcPr>
            <w:tcW w:w="2970" w:type="dxa"/>
            <w:tcMar>
              <w:right w:w="144" w:type="dxa"/>
            </w:tcMar>
          </w:tcPr>
          <w:sdt>
            <w:sdtPr>
              <w:alias w:val="Enter your name:"/>
              <w:tag w:val="Enter your name:"/>
              <w:id w:val="1252846332"/>
              <w:placeholder>
                <w:docPart w:val="A5E59E1B56E64A91B188146EC4B71964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EndPr/>
            <w:sdtContent>
              <w:p w14:paraId="0B80F2FF" w14:textId="77EA1B37" w:rsidR="00AC7A3A" w:rsidRPr="005C5258" w:rsidRDefault="00D1577D">
                <w:pPr>
                  <w:pStyle w:val="Heading1"/>
                </w:pPr>
                <w:r>
                  <w:t>Nick Lusk</w:t>
                </w:r>
              </w:p>
            </w:sdtContent>
          </w:sdt>
          <w:p w14:paraId="6CF6DD7A" w14:textId="0236684C" w:rsidR="00AC7A3A" w:rsidRPr="005C5258" w:rsidRDefault="00D1577D">
            <w:r>
              <w:t>401 Shady Willow Ln</w:t>
            </w:r>
          </w:p>
          <w:p w14:paraId="559B7E0A" w14:textId="40FE3D4B" w:rsidR="00AC7A3A" w:rsidRPr="005C5258" w:rsidRDefault="00D1577D">
            <w:r>
              <w:t>Rolesville, NC 27571</w:t>
            </w:r>
          </w:p>
          <w:p w14:paraId="493F350D" w14:textId="2A84436D" w:rsidR="00AC7A3A" w:rsidRPr="005C5258" w:rsidRDefault="00D1577D">
            <w:r>
              <w:t>404-372-6774</w:t>
            </w:r>
          </w:p>
          <w:p w14:paraId="18E31163" w14:textId="616D3F0E" w:rsidR="00AC7A3A" w:rsidRPr="005C5258" w:rsidRDefault="00D1577D">
            <w:r>
              <w:t>r.nick.lusk@gmail.com</w:t>
            </w:r>
          </w:p>
        </w:tc>
        <w:tc>
          <w:tcPr>
            <w:tcW w:w="7110" w:type="dxa"/>
            <w:tcBorders>
              <w:left w:val="single" w:sz="4" w:space="0" w:color="auto"/>
            </w:tcBorders>
            <w:tcMar>
              <w:right w:w="144" w:type="dxa"/>
            </w:tcMar>
          </w:tcPr>
          <w:p w14:paraId="5A1EB863" w14:textId="77777777" w:rsidR="00AC7A3A" w:rsidRPr="005C5258" w:rsidRDefault="00513EAC">
            <w:pPr>
              <w:pStyle w:val="Heading1"/>
            </w:pPr>
            <w:sdt>
              <w:sdtPr>
                <w:alias w:val="References:"/>
                <w:tag w:val="References:"/>
                <w:id w:val="-566410597"/>
                <w:placeholder>
                  <w:docPart w:val="1637781B0E744843A303D615B6EC8FB0"/>
                </w:placeholder>
                <w:temporary/>
                <w:showingPlcHdr/>
                <w15:appearance w15:val="hidden"/>
              </w:sdtPr>
              <w:sdtEndPr/>
              <w:sdtContent>
                <w:r w:rsidR="00833601" w:rsidRPr="005C5258">
                  <w:t>References</w:t>
                </w:r>
              </w:sdtContent>
            </w:sdt>
          </w:p>
          <w:p w14:paraId="67949B5C" w14:textId="673E3705" w:rsidR="00AC7A3A" w:rsidRPr="005C5258" w:rsidRDefault="00FB1E87">
            <w:pPr>
              <w:pStyle w:val="Heading2"/>
            </w:pPr>
            <w:r>
              <w:t>Steele Hays</w:t>
            </w:r>
          </w:p>
          <w:p w14:paraId="4B18F9C1" w14:textId="2866EF5D" w:rsidR="00AC7A3A" w:rsidRPr="005C5258" w:rsidRDefault="00FB1E87">
            <w:r>
              <w:t>Manager</w:t>
            </w:r>
          </w:p>
          <w:p w14:paraId="18323915" w14:textId="191690FA" w:rsidR="00AC7A3A" w:rsidRPr="005C5258" w:rsidRDefault="00FB1E87">
            <w:r>
              <w:t>Dell SecureWorks</w:t>
            </w:r>
          </w:p>
          <w:p w14:paraId="41DF2D4C" w14:textId="4D559BA4" w:rsidR="00AC7A3A" w:rsidRPr="005C5258" w:rsidRDefault="00FB1E87">
            <w:r>
              <w:t>404-580-2399</w:t>
            </w:r>
          </w:p>
          <w:p w14:paraId="29D993AD" w14:textId="77777777" w:rsidR="00AC7A3A" w:rsidRPr="005C5258" w:rsidRDefault="00513EAC">
            <w:pPr>
              <w:pStyle w:val="Heading3"/>
            </w:pPr>
            <w:sdt>
              <w:sdtPr>
                <w:alias w:val="Relationship:"/>
                <w:tag w:val="Relationship:"/>
                <w:id w:val="-241575422"/>
                <w:placeholder>
                  <w:docPart w:val="3D5E4B99CDD9446A98D1DE3EDE39E915"/>
                </w:placeholder>
                <w:temporary/>
                <w:showingPlcHdr/>
                <w15:appearance w15:val="hidden"/>
              </w:sdtPr>
              <w:sdtEndPr/>
              <w:sdtContent>
                <w:r w:rsidR="00833601" w:rsidRPr="005C5258">
                  <w:t>Relationship</w:t>
                </w:r>
              </w:sdtContent>
            </w:sdt>
          </w:p>
          <w:p w14:paraId="1B03303D" w14:textId="3791605C" w:rsidR="00AC7A3A" w:rsidRPr="005C5258" w:rsidRDefault="00FB1E87">
            <w:r>
              <w:t>Steele hired me at Dell SecureWorks and was my direct manager.  I believe he now lives in Maine and is semi-retired.</w:t>
            </w:r>
          </w:p>
          <w:p w14:paraId="0FB86C59" w14:textId="1E9F3756" w:rsidR="0055552C" w:rsidRPr="005C5258" w:rsidRDefault="00FB1E87" w:rsidP="0055552C">
            <w:pPr>
              <w:pStyle w:val="Heading2"/>
            </w:pPr>
            <w:r>
              <w:t>Peter Bethany</w:t>
            </w:r>
          </w:p>
          <w:p w14:paraId="312146EF" w14:textId="5A9BE12C" w:rsidR="0055552C" w:rsidRPr="005C5258" w:rsidRDefault="00FB1E87" w:rsidP="0055552C">
            <w:r>
              <w:t>Manager</w:t>
            </w:r>
          </w:p>
          <w:p w14:paraId="64AB05EE" w14:textId="1A928C34" w:rsidR="0055552C" w:rsidRPr="005C5258" w:rsidRDefault="00FB1E87" w:rsidP="0055552C">
            <w:r>
              <w:t>CNN.com/Turner</w:t>
            </w:r>
          </w:p>
          <w:p w14:paraId="0C61343B" w14:textId="488B1BBD" w:rsidR="0055552C" w:rsidRPr="005C5258" w:rsidRDefault="00FB1E87" w:rsidP="0055552C">
            <w:r>
              <w:t>404-934-9360</w:t>
            </w:r>
          </w:p>
          <w:p w14:paraId="081D853E" w14:textId="77777777" w:rsidR="0055552C" w:rsidRPr="005C5258" w:rsidRDefault="00513EAC" w:rsidP="0055552C">
            <w:pPr>
              <w:pStyle w:val="Heading3"/>
            </w:pPr>
            <w:sdt>
              <w:sdtPr>
                <w:alias w:val="Relationship:"/>
                <w:tag w:val="Relationship:"/>
                <w:id w:val="-2102871147"/>
                <w:placeholder>
                  <w:docPart w:val="5655825F9E084E7494B3249F17C5E82D"/>
                </w:placeholder>
                <w:temporary/>
                <w:showingPlcHdr/>
                <w15:appearance w15:val="hidden"/>
              </w:sdtPr>
              <w:sdtEndPr/>
              <w:sdtContent>
                <w:r w:rsidR="0055552C" w:rsidRPr="005C5258">
                  <w:t>Relationship</w:t>
                </w:r>
              </w:sdtContent>
            </w:sdt>
          </w:p>
          <w:p w14:paraId="1AA0EA3C" w14:textId="39384837" w:rsidR="0055552C" w:rsidRPr="005C5258" w:rsidRDefault="00FB1E87" w:rsidP="00FB1E87">
            <w:r>
              <w:t>Peter was my direct manager while working at Turner. He has since retired.</w:t>
            </w:r>
          </w:p>
          <w:p w14:paraId="2A46CAA7" w14:textId="60371A43" w:rsidR="0055552C" w:rsidRPr="005C5258" w:rsidRDefault="00FB1E87" w:rsidP="0055552C">
            <w:pPr>
              <w:pStyle w:val="Heading2"/>
            </w:pPr>
            <w:r>
              <w:t xml:space="preserve">William </w:t>
            </w:r>
            <w:proofErr w:type="spellStart"/>
            <w:r>
              <w:t>Slocumb</w:t>
            </w:r>
            <w:proofErr w:type="spellEnd"/>
          </w:p>
          <w:p w14:paraId="78D92DC0" w14:textId="066B6273" w:rsidR="0055552C" w:rsidRPr="005C5258" w:rsidRDefault="00FB1E87" w:rsidP="0055552C">
            <w:r>
              <w:t>System Administrator</w:t>
            </w:r>
          </w:p>
          <w:p w14:paraId="3EBD0AB9" w14:textId="24A1D4CC" w:rsidR="0055552C" w:rsidRPr="005C5258" w:rsidRDefault="00FB1E87" w:rsidP="0055552C">
            <w:r>
              <w:t>Dell SecureWorks</w:t>
            </w:r>
          </w:p>
          <w:p w14:paraId="36F34983" w14:textId="22BA8015" w:rsidR="0055552C" w:rsidRPr="005C5258" w:rsidRDefault="00FB1E87" w:rsidP="0055552C">
            <w:r>
              <w:t>404-918-5749</w:t>
            </w:r>
          </w:p>
          <w:p w14:paraId="2E57EA7A" w14:textId="77777777" w:rsidR="0055552C" w:rsidRPr="005C5258" w:rsidRDefault="00513EAC" w:rsidP="0055552C">
            <w:pPr>
              <w:pStyle w:val="Heading3"/>
            </w:pPr>
            <w:sdt>
              <w:sdtPr>
                <w:alias w:val="Relationship:"/>
                <w:tag w:val="Relationship:"/>
                <w:id w:val="-2064862287"/>
                <w:placeholder>
                  <w:docPart w:val="0C0DC49C30F24A749DC469CB74F02A50"/>
                </w:placeholder>
                <w:temporary/>
                <w:showingPlcHdr/>
                <w15:appearance w15:val="hidden"/>
              </w:sdtPr>
              <w:sdtEndPr/>
              <w:sdtContent>
                <w:r w:rsidR="0055552C" w:rsidRPr="005C5258">
                  <w:t>Relationship</w:t>
                </w:r>
              </w:sdtContent>
            </w:sdt>
          </w:p>
          <w:p w14:paraId="72B8E746" w14:textId="234D9026" w:rsidR="00AC7A3A" w:rsidRPr="005C5258" w:rsidRDefault="00FB1E87" w:rsidP="00D1577D">
            <w:r>
              <w:t xml:space="preserve">William was the sys admin and handled the IT </w:t>
            </w:r>
            <w:r w:rsidR="00D1577D">
              <w:t xml:space="preserve">related side of the company website. He is the person who I interacted with the most on a technical level. </w:t>
            </w:r>
          </w:p>
        </w:tc>
      </w:tr>
    </w:tbl>
    <w:p w14:paraId="5D026B76" w14:textId="77777777" w:rsidR="00872FBB" w:rsidRDefault="00872FBB" w:rsidP="007F1DE4"/>
    <w:sectPr w:rsidR="00872FBB">
      <w:footerReference w:type="default" r:id="rId7"/>
      <w:pgSz w:w="12240" w:h="15840"/>
      <w:pgMar w:top="1080" w:right="1080" w:bottom="1080" w:left="1080" w:header="720" w:footer="720" w:gutter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3A65E7" w14:textId="77777777" w:rsidR="00513EAC" w:rsidRDefault="00513EAC">
      <w:r>
        <w:separator/>
      </w:r>
    </w:p>
  </w:endnote>
  <w:endnote w:type="continuationSeparator" w:id="0">
    <w:p w14:paraId="102B1639" w14:textId="77777777" w:rsidR="00513EAC" w:rsidRDefault="0051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Name and page number table"/>
    </w:tblPr>
    <w:tblGrid>
      <w:gridCol w:w="8640"/>
      <w:gridCol w:w="1440"/>
    </w:tblGrid>
    <w:tr w:rsidR="00872FBB" w:rsidRPr="00872FBB" w14:paraId="1DF8A23B" w14:textId="77777777" w:rsidTr="00872FBB">
      <w:tc>
        <w:tcPr>
          <w:tcW w:w="8640" w:type="dxa"/>
          <w:vAlign w:val="bottom"/>
        </w:tcPr>
        <w:sdt>
          <w:sdtPr>
            <w:alias w:val="Enter your name:"/>
            <w:tag w:val="Enter your name:"/>
            <w:id w:val="1478026850"/>
            <w:placeholder/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appearance w15:val="hidden"/>
            <w:text/>
          </w:sdtPr>
          <w:sdtEndPr/>
          <w:sdtContent>
            <w:p w14:paraId="268A31DC" w14:textId="37ACD934" w:rsidR="00872FBB" w:rsidRPr="00872FBB" w:rsidRDefault="00D1577D" w:rsidP="00872FBB">
              <w:pPr>
                <w:pStyle w:val="Footer"/>
              </w:pPr>
              <w:r>
                <w:t>Nick Lusk</w:t>
              </w:r>
            </w:p>
          </w:sdtContent>
        </w:sdt>
      </w:tc>
      <w:tc>
        <w:tcPr>
          <w:tcW w:w="1440" w:type="dxa"/>
          <w:vAlign w:val="bottom"/>
        </w:tcPr>
        <w:p w14:paraId="1EA79480" w14:textId="77777777" w:rsidR="00872FBB" w:rsidRPr="00872FBB" w:rsidRDefault="00872FBB" w:rsidP="00872FBB">
          <w:pPr>
            <w:pStyle w:val="Footer-RightAlign"/>
          </w:pPr>
          <w:r w:rsidRPr="00872FBB">
            <w:fldChar w:fldCharType="begin"/>
          </w:r>
          <w:r w:rsidRPr="00872FBB">
            <w:instrText xml:space="preserve"> PAGE   \* MERGEFORMAT </w:instrText>
          </w:r>
          <w:r w:rsidRPr="00872FBB">
            <w:fldChar w:fldCharType="separate"/>
          </w:r>
          <w:r w:rsidR="003221C0">
            <w:rPr>
              <w:noProof/>
            </w:rPr>
            <w:t>2</w:t>
          </w:r>
          <w:r w:rsidRPr="00872FBB">
            <w:fldChar w:fldCharType="end"/>
          </w:r>
        </w:p>
      </w:tc>
    </w:tr>
  </w:tbl>
  <w:p w14:paraId="66747FF5" w14:textId="77777777" w:rsidR="009861DF" w:rsidRDefault="009861DF" w:rsidP="00612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2ECB69" w14:textId="77777777" w:rsidR="00513EAC" w:rsidRDefault="00513EAC">
      <w:r>
        <w:separator/>
      </w:r>
    </w:p>
  </w:footnote>
  <w:footnote w:type="continuationSeparator" w:id="0">
    <w:p w14:paraId="175C1C7F" w14:textId="77777777" w:rsidR="00513EAC" w:rsidRDefault="00513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64A315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F4AF3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563C9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2166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5F0A5C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FE0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D43E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7AB66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8AA2E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EE3B9E"/>
    <w:lvl w:ilvl="0">
      <w:start w:val="1"/>
      <w:numFmt w:val="bullet"/>
      <w:pStyle w:val="ListBullet"/>
      <w:lvlText w:val=""/>
      <w:lvlJc w:val="left"/>
      <w:pPr>
        <w:ind w:left="432" w:hanging="360"/>
      </w:pPr>
      <w:rPr>
        <w:rFonts w:ascii="Symbol" w:hAnsi="Symbol" w:hint="default"/>
        <w:color w:val="5B9BD5" w:themeColor="accent1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87"/>
    <w:rsid w:val="000414F2"/>
    <w:rsid w:val="000D259B"/>
    <w:rsid w:val="002B3425"/>
    <w:rsid w:val="003221C0"/>
    <w:rsid w:val="003A02C8"/>
    <w:rsid w:val="00400834"/>
    <w:rsid w:val="00513EAC"/>
    <w:rsid w:val="00535F87"/>
    <w:rsid w:val="0055552C"/>
    <w:rsid w:val="005C5258"/>
    <w:rsid w:val="0061264F"/>
    <w:rsid w:val="00666256"/>
    <w:rsid w:val="006B3AE2"/>
    <w:rsid w:val="006D6706"/>
    <w:rsid w:val="006E3F9F"/>
    <w:rsid w:val="006F3BBC"/>
    <w:rsid w:val="007E0BD6"/>
    <w:rsid w:val="007F1DE4"/>
    <w:rsid w:val="00833601"/>
    <w:rsid w:val="0086424A"/>
    <w:rsid w:val="00872FBB"/>
    <w:rsid w:val="0088516C"/>
    <w:rsid w:val="008D1717"/>
    <w:rsid w:val="009861DF"/>
    <w:rsid w:val="00AC7A3A"/>
    <w:rsid w:val="00BE58DB"/>
    <w:rsid w:val="00C34894"/>
    <w:rsid w:val="00C45AE4"/>
    <w:rsid w:val="00C63F92"/>
    <w:rsid w:val="00C64476"/>
    <w:rsid w:val="00C97E36"/>
    <w:rsid w:val="00D1577D"/>
    <w:rsid w:val="00DA6309"/>
    <w:rsid w:val="00E30857"/>
    <w:rsid w:val="00E57693"/>
    <w:rsid w:val="00EB15EF"/>
    <w:rsid w:val="00F72DFD"/>
    <w:rsid w:val="00F746E5"/>
    <w:rsid w:val="00FB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42420"/>
  <w15:chartTrackingRefBased/>
  <w15:docId w15:val="{5519BF40-4546-40AC-BF58-6182BA9E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58"/>
  </w:style>
  <w:style w:type="paragraph" w:styleId="Heading1">
    <w:name w:val="heading 1"/>
    <w:basedOn w:val="Normal"/>
    <w:uiPriority w:val="9"/>
    <w:qFormat/>
    <w:rsid w:val="00872FBB"/>
    <w:pPr>
      <w:keepNext/>
      <w:keepLines/>
      <w:spacing w:before="80"/>
      <w:contextualSpacing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5C5258"/>
    <w:pPr>
      <w:keepNext/>
      <w:keepLines/>
      <w:pBdr>
        <w:top w:val="single" w:sz="4" w:space="1" w:color="7F7F7F" w:themeColor="text1" w:themeTint="80"/>
      </w:pBdr>
      <w:spacing w:before="360"/>
      <w:contextualSpacing/>
      <w:outlineLvl w:val="1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FBB"/>
    <w:pPr>
      <w:keepNext/>
      <w:keepLines/>
      <w:spacing w:before="160"/>
      <w:contextualSpacing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8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8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6256"/>
    <w:rPr>
      <w:color w:val="595959" w:themeColor="text1" w:themeTint="A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72FB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2FBB"/>
    <w:rPr>
      <w:color w:val="2E74B5" w:themeColor="accent1" w:themeShade="BF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2FBB"/>
    <w:rPr>
      <w:color w:val="2E74B5" w:themeColor="accent1" w:themeShade="BF"/>
      <w:szCs w:val="20"/>
    </w:rPr>
  </w:style>
  <w:style w:type="paragraph" w:styleId="IntenseQuote">
    <w:name w:val="Intense Quote"/>
    <w:basedOn w:val="Normal"/>
    <w:next w:val="Normal"/>
    <w:uiPriority w:val="10"/>
    <w:qFormat/>
    <w:rsid w:val="007E0BD6"/>
    <w:pPr>
      <w:pBdr>
        <w:top w:val="single" w:sz="4" w:space="4" w:color="2E74B5" w:themeColor="accent1" w:themeShade="BF"/>
      </w:pBdr>
      <w:ind w:left="72" w:right="72"/>
    </w:pPr>
    <w:rPr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F87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F87"/>
    <w:rPr>
      <w:rFonts w:ascii="Segoe UI" w:hAnsi="Segoe UI" w:cs="Segoe UI"/>
      <w:color w:val="595959" w:themeColor="text1" w:themeTint="A6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35F87"/>
  </w:style>
  <w:style w:type="paragraph" w:styleId="BlockText">
    <w:name w:val="Block Text"/>
    <w:basedOn w:val="Normal"/>
    <w:uiPriority w:val="99"/>
    <w:semiHidden/>
    <w:unhideWhenUsed/>
    <w:rsid w:val="0066625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35F87"/>
  </w:style>
  <w:style w:type="character" w:customStyle="1" w:styleId="BodyTextChar">
    <w:name w:val="Body Text Char"/>
    <w:basedOn w:val="DefaultParagraphFont"/>
    <w:link w:val="BodyText"/>
    <w:uiPriority w:val="99"/>
    <w:semiHidden/>
    <w:rsid w:val="00535F87"/>
    <w:rPr>
      <w:color w:val="595959" w:themeColor="text1" w:themeTint="A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35F8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35F87"/>
    <w:rPr>
      <w:color w:val="595959" w:themeColor="text1" w:themeTint="A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35F87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35F87"/>
    <w:rPr>
      <w:color w:val="595959" w:themeColor="text1" w:themeTint="A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35F87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35F87"/>
    <w:rPr>
      <w:color w:val="595959" w:themeColor="text1" w:themeTint="A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35F87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35F87"/>
    <w:rPr>
      <w:color w:val="595959" w:themeColor="text1" w:themeTint="A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35F87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35F87"/>
    <w:rPr>
      <w:color w:val="595959" w:themeColor="text1" w:themeTint="A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35F87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35F87"/>
    <w:rPr>
      <w:color w:val="595959" w:themeColor="text1" w:themeTint="A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35F87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35F87"/>
    <w:rPr>
      <w:color w:val="595959" w:themeColor="text1" w:themeTint="A6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72FBB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5F87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35F8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35F87"/>
    <w:rPr>
      <w:color w:val="595959" w:themeColor="text1" w:themeTint="A6"/>
    </w:rPr>
  </w:style>
  <w:style w:type="table" w:styleId="ColorfulGrid">
    <w:name w:val="Colorful Grid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35F87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35F8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F8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F87"/>
    <w:rPr>
      <w:color w:val="595959" w:themeColor="text1" w:themeTint="A6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F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F87"/>
    <w:rPr>
      <w:b/>
      <w:bCs/>
      <w:color w:val="595959" w:themeColor="text1" w:themeTint="A6"/>
      <w:szCs w:val="20"/>
    </w:rPr>
  </w:style>
  <w:style w:type="table" w:styleId="DarkList">
    <w:name w:val="Dark List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35F87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35F87"/>
  </w:style>
  <w:style w:type="character" w:customStyle="1" w:styleId="DateChar">
    <w:name w:val="Date Char"/>
    <w:basedOn w:val="DefaultParagraphFont"/>
    <w:link w:val="Date"/>
    <w:uiPriority w:val="99"/>
    <w:semiHidden/>
    <w:rsid w:val="00535F87"/>
    <w:rPr>
      <w:color w:val="595959" w:themeColor="text1" w:themeTint="A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35F8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35F87"/>
    <w:rPr>
      <w:rFonts w:ascii="Segoe UI" w:hAnsi="Segoe UI" w:cs="Segoe UI"/>
      <w:color w:val="595959" w:themeColor="text1" w:themeTint="A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35F8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35F87"/>
    <w:rPr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sid w:val="00535F8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35F8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35F8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35F87"/>
    <w:rPr>
      <w:color w:val="595959" w:themeColor="text1" w:themeTint="A6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35F8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35F8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35F8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35F8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5F8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35F87"/>
    <w:rPr>
      <w:color w:val="595959" w:themeColor="text1" w:themeTint="A6"/>
      <w:szCs w:val="20"/>
    </w:rPr>
  </w:style>
  <w:style w:type="table" w:styleId="GridTable1Light">
    <w:name w:val="Grid Table 1 Light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35F8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35F8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35F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35F8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35F87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35F87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35F8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35F8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35F8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35F8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35F8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35F87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35F87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35F8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35F8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35F8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35F8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6424A"/>
  </w:style>
  <w:style w:type="character" w:customStyle="1" w:styleId="HeaderChar">
    <w:name w:val="Header Char"/>
    <w:basedOn w:val="DefaultParagraphFont"/>
    <w:link w:val="Header"/>
    <w:uiPriority w:val="99"/>
    <w:rsid w:val="0086424A"/>
  </w:style>
  <w:style w:type="character" w:customStyle="1" w:styleId="Heading4Char">
    <w:name w:val="Heading 4 Char"/>
    <w:basedOn w:val="DefaultParagraphFont"/>
    <w:link w:val="Heading4"/>
    <w:uiPriority w:val="9"/>
    <w:semiHidden/>
    <w:rsid w:val="00535F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8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8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8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8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8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35F87"/>
  </w:style>
  <w:style w:type="paragraph" w:styleId="HTMLAddress">
    <w:name w:val="HTML Address"/>
    <w:basedOn w:val="Normal"/>
    <w:link w:val="HTMLAddressChar"/>
    <w:uiPriority w:val="99"/>
    <w:semiHidden/>
    <w:unhideWhenUsed/>
    <w:rsid w:val="00535F8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35F87"/>
    <w:rPr>
      <w:i/>
      <w:iCs/>
      <w:color w:val="595959" w:themeColor="text1" w:themeTint="A6"/>
    </w:rPr>
  </w:style>
  <w:style w:type="character" w:styleId="HTMLCite">
    <w:name w:val="HTML Cite"/>
    <w:basedOn w:val="DefaultParagraphFont"/>
    <w:uiPriority w:val="99"/>
    <w:semiHidden/>
    <w:unhideWhenUsed/>
    <w:rsid w:val="00535F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35F8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35F8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35F8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F8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F87"/>
    <w:rPr>
      <w:rFonts w:ascii="Consolas" w:hAnsi="Consolas"/>
      <w:color w:val="595959" w:themeColor="text1" w:themeTint="A6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35F8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35F8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35F8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35F87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35F8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35F8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35F8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35F8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35F8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35F8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35F8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35F8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35F8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35F8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662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2FBB"/>
    <w:rPr>
      <w:b/>
      <w:bCs/>
      <w:caps w:val="0"/>
      <w:smallCaps/>
      <w:color w:val="2E74B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35F8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35F8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35F8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35F8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35F8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35F8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35F87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35F87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35F87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35F87"/>
  </w:style>
  <w:style w:type="paragraph" w:styleId="List">
    <w:name w:val="List"/>
    <w:basedOn w:val="Normal"/>
    <w:uiPriority w:val="99"/>
    <w:semiHidden/>
    <w:unhideWhenUsed/>
    <w:rsid w:val="00535F8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35F8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35F8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35F8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35F87"/>
    <w:pPr>
      <w:ind w:left="1800" w:hanging="360"/>
      <w:contextualSpacing/>
    </w:pPr>
  </w:style>
  <w:style w:type="paragraph" w:styleId="ListBullet">
    <w:name w:val="List Bullet"/>
    <w:basedOn w:val="Normal"/>
    <w:uiPriority w:val="39"/>
    <w:semiHidden/>
    <w:unhideWhenUsed/>
    <w:qFormat/>
    <w:rsid w:val="00535F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35F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35F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35F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35F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35F87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35F87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35F87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35F87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35F87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35F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35F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35F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35F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35F8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872FB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35F87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35F87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35F8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35F87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35F8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35F87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35F87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35F8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35F8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35F8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35F8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35F8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35F87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35F87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35F87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35F87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35F87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35F87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35F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35F87"/>
    <w:rPr>
      <w:rFonts w:ascii="Consolas" w:hAnsi="Consolas"/>
      <w:color w:val="595959" w:themeColor="text1" w:themeTint="A6"/>
      <w:szCs w:val="20"/>
    </w:rPr>
  </w:style>
  <w:style w:type="table" w:styleId="MediumGrid1">
    <w:name w:val="Medium Grid 1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35F8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35F8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35F87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35F8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35F8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35F8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35F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35F87"/>
    <w:rPr>
      <w:rFonts w:asciiTheme="majorHAnsi" w:eastAsiaTheme="majorEastAsia" w:hAnsiTheme="majorHAnsi" w:cstheme="majorBidi"/>
      <w:color w:val="595959" w:themeColor="text1" w:themeTint="A6"/>
      <w:sz w:val="24"/>
      <w:szCs w:val="24"/>
      <w:shd w:val="pct20" w:color="auto" w:fill="auto"/>
    </w:rPr>
  </w:style>
  <w:style w:type="paragraph" w:styleId="NoSpacing">
    <w:name w:val="No Spacing"/>
    <w:semiHidden/>
    <w:unhideWhenUsed/>
    <w:qFormat/>
    <w:rsid w:val="00535F87"/>
  </w:style>
  <w:style w:type="paragraph" w:styleId="NormalWeb">
    <w:name w:val="Normal (Web)"/>
    <w:basedOn w:val="Normal"/>
    <w:uiPriority w:val="99"/>
    <w:semiHidden/>
    <w:unhideWhenUsed/>
    <w:rsid w:val="00535F8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35F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35F8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35F87"/>
    <w:rPr>
      <w:color w:val="595959" w:themeColor="text1" w:themeTint="A6"/>
    </w:rPr>
  </w:style>
  <w:style w:type="character" w:styleId="PageNumber">
    <w:name w:val="page number"/>
    <w:basedOn w:val="DefaultParagraphFont"/>
    <w:uiPriority w:val="99"/>
    <w:semiHidden/>
    <w:unhideWhenUsed/>
    <w:rsid w:val="00535F87"/>
  </w:style>
  <w:style w:type="table" w:styleId="PlainTable1">
    <w:name w:val="Plain Table 1"/>
    <w:basedOn w:val="TableNormal"/>
    <w:uiPriority w:val="41"/>
    <w:rsid w:val="00535F8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35F8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35F8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35F8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35F8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35F8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35F87"/>
    <w:rPr>
      <w:rFonts w:ascii="Consolas" w:hAnsi="Consolas"/>
      <w:color w:val="595959" w:themeColor="text1" w:themeTint="A6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6256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625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35F8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35F87"/>
    <w:rPr>
      <w:color w:val="595959" w:themeColor="text1" w:themeTint="A6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35F8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35F87"/>
    <w:rPr>
      <w:color w:val="595959" w:themeColor="text1" w:themeTint="A6"/>
    </w:rPr>
  </w:style>
  <w:style w:type="character" w:styleId="Strong">
    <w:name w:val="Strong"/>
    <w:basedOn w:val="DefaultParagraphFont"/>
    <w:uiPriority w:val="22"/>
    <w:semiHidden/>
    <w:unhideWhenUsed/>
    <w:qFormat/>
    <w:rsid w:val="00535F8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2FBB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72FBB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35F8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35F8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35F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35F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35F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35F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35F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35F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35F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35F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35F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35F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35F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35F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35F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35F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35F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35F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35F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35F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35F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35F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35F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35F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35F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35F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35F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35F8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35F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35F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35F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35F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35F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35F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35F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35F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35F8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35F87"/>
  </w:style>
  <w:style w:type="table" w:styleId="TableProfessional">
    <w:name w:val="Table Professional"/>
    <w:basedOn w:val="TableNormal"/>
    <w:uiPriority w:val="99"/>
    <w:semiHidden/>
    <w:unhideWhenUsed/>
    <w:rsid w:val="00535F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35F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35F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35F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35F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35F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35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35F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35F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35F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872FBB"/>
    <w:pPr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72FBB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535F8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35F8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35F8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35F8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35F8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35F8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35F8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35F8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35F8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35F8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2FBB"/>
    <w:pPr>
      <w:outlineLvl w:val="9"/>
    </w:pPr>
  </w:style>
  <w:style w:type="paragraph" w:customStyle="1" w:styleId="Footer-RightAlign">
    <w:name w:val="Footer - Right Align"/>
    <w:basedOn w:val="Normal"/>
    <w:uiPriority w:val="99"/>
    <w:qFormat/>
    <w:rsid w:val="00872FBB"/>
    <w:pPr>
      <w:jc w:val="right"/>
    </w:pPr>
    <w:rPr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aro\AppData\Roaming\Microsoft\Templates\Resume%20referenc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5E59E1B56E64A91B188146EC4B71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78049-8173-4B91-B5C8-D8D5E7604F7C}"/>
      </w:docPartPr>
      <w:docPartBody>
        <w:p w:rsidR="00000000" w:rsidRDefault="00FF052E">
          <w:pPr>
            <w:pStyle w:val="A5E59E1B56E64A91B188146EC4B71964"/>
          </w:pPr>
          <w:r>
            <w:t>Your name</w:t>
          </w:r>
        </w:p>
      </w:docPartBody>
    </w:docPart>
    <w:docPart>
      <w:docPartPr>
        <w:name w:val="1637781B0E744843A303D615B6EC8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EBA1F-6EFB-485C-B9CD-C0C49826C868}"/>
      </w:docPartPr>
      <w:docPartBody>
        <w:p w:rsidR="00000000" w:rsidRDefault="00FF052E">
          <w:pPr>
            <w:pStyle w:val="1637781B0E744843A303D615B6EC8FB0"/>
          </w:pPr>
          <w:r>
            <w:t>References</w:t>
          </w:r>
        </w:p>
      </w:docPartBody>
    </w:docPart>
    <w:docPart>
      <w:docPartPr>
        <w:name w:val="3D5E4B99CDD9446A98D1DE3EDE39E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41486-01F8-4A3D-8A0C-521805C6605B}"/>
      </w:docPartPr>
      <w:docPartBody>
        <w:p w:rsidR="00000000" w:rsidRDefault="00FF052E">
          <w:pPr>
            <w:pStyle w:val="3D5E4B99CDD9446A98D1DE3EDE39E915"/>
          </w:pPr>
          <w:r>
            <w:t>Relationship</w:t>
          </w:r>
        </w:p>
      </w:docPartBody>
    </w:docPart>
    <w:docPart>
      <w:docPartPr>
        <w:name w:val="5655825F9E084E7494B3249F17C5E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F8971-99BA-4BF6-85F3-BD4F7F543A4E}"/>
      </w:docPartPr>
      <w:docPartBody>
        <w:p w:rsidR="00000000" w:rsidRDefault="00FF052E">
          <w:pPr>
            <w:pStyle w:val="5655825F9E084E7494B3249F17C5E82D"/>
          </w:pPr>
          <w:r>
            <w:t>Relationship</w:t>
          </w:r>
        </w:p>
      </w:docPartBody>
    </w:docPart>
    <w:docPart>
      <w:docPartPr>
        <w:name w:val="0C0DC49C30F24A749DC469CB74F0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52961-3699-4563-B85B-044B5A02B0F8}"/>
      </w:docPartPr>
      <w:docPartBody>
        <w:p w:rsidR="00000000" w:rsidRDefault="00FF052E">
          <w:pPr>
            <w:pStyle w:val="0C0DC49C30F24A749DC469CB74F02A50"/>
          </w:pPr>
          <w:r>
            <w:t>Relationship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2E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E59E1B56E64A91B188146EC4B71964">
    <w:name w:val="A5E59E1B56E64A91B188146EC4B71964"/>
  </w:style>
  <w:style w:type="paragraph" w:customStyle="1" w:styleId="7E440B89DC7A4709ABB39EE6CA904D03">
    <w:name w:val="7E440B89DC7A4709ABB39EE6CA904D03"/>
  </w:style>
  <w:style w:type="paragraph" w:customStyle="1" w:styleId="361599B757484D96930A98DD44A64068">
    <w:name w:val="361599B757484D96930A98DD44A64068"/>
  </w:style>
  <w:style w:type="paragraph" w:customStyle="1" w:styleId="DD777D26F44744E79E7A4CB9096ECED8">
    <w:name w:val="DD777D26F44744E79E7A4CB9096ECED8"/>
  </w:style>
  <w:style w:type="paragraph" w:customStyle="1" w:styleId="662BA00478884200B83DDA57C896BEAF">
    <w:name w:val="662BA00478884200B83DDA57C896BEAF"/>
  </w:style>
  <w:style w:type="paragraph" w:customStyle="1" w:styleId="1637781B0E744843A303D615B6EC8FB0">
    <w:name w:val="1637781B0E744843A303D615B6EC8FB0"/>
  </w:style>
  <w:style w:type="paragraph" w:customStyle="1" w:styleId="EFF3880F3512499097DB9DC640FBF3E0">
    <w:name w:val="EFF3880F3512499097DB9DC640FBF3E0"/>
  </w:style>
  <w:style w:type="paragraph" w:customStyle="1" w:styleId="D72A66975CB94235B4B46A97BBFC8EC4">
    <w:name w:val="D72A66975CB94235B4B46A97BBFC8EC4"/>
  </w:style>
  <w:style w:type="paragraph" w:customStyle="1" w:styleId="1EEA94DC59EB447F8C3C87280BFCF76B">
    <w:name w:val="1EEA94DC59EB447F8C3C87280BFCF76B"/>
  </w:style>
  <w:style w:type="paragraph" w:customStyle="1" w:styleId="54C3224B55204122BB5DD260452D557C">
    <w:name w:val="54C3224B55204122BB5DD260452D557C"/>
  </w:style>
  <w:style w:type="paragraph" w:customStyle="1" w:styleId="4CE686F2DDB9427C8A03AADD72C9B434">
    <w:name w:val="4CE686F2DDB9427C8A03AADD72C9B434"/>
  </w:style>
  <w:style w:type="paragraph" w:customStyle="1" w:styleId="3D5E4B99CDD9446A98D1DE3EDE39E915">
    <w:name w:val="3D5E4B99CDD9446A98D1DE3EDE39E915"/>
  </w:style>
  <w:style w:type="paragraph" w:customStyle="1" w:styleId="20F4E091CB5241A590BDFC3D8BED7A57">
    <w:name w:val="20F4E091CB5241A590BDFC3D8BED7A57"/>
  </w:style>
  <w:style w:type="paragraph" w:customStyle="1" w:styleId="E326A6CC81554CED8A0989D70C47411B">
    <w:name w:val="E326A6CC81554CED8A0989D70C47411B"/>
  </w:style>
  <w:style w:type="paragraph" w:customStyle="1" w:styleId="C725858064F544E28451868D0C21F5FE">
    <w:name w:val="C725858064F544E28451868D0C21F5FE"/>
  </w:style>
  <w:style w:type="paragraph" w:customStyle="1" w:styleId="4FE0B175F9A5449BB7AFDDEE7991FAC1">
    <w:name w:val="4FE0B175F9A5449BB7AFDDEE7991FAC1"/>
  </w:style>
  <w:style w:type="paragraph" w:customStyle="1" w:styleId="41B2AE0B35A04DC48EA3956831437091">
    <w:name w:val="41B2AE0B35A04DC48EA3956831437091"/>
  </w:style>
  <w:style w:type="paragraph" w:customStyle="1" w:styleId="F12BB830F86A40CC9BE9B5F5481E6C19">
    <w:name w:val="F12BB830F86A40CC9BE9B5F5481E6C19"/>
  </w:style>
  <w:style w:type="paragraph" w:customStyle="1" w:styleId="57A9686FDFC745978DB4EE95B1E7B0A1">
    <w:name w:val="57A9686FDFC745978DB4EE95B1E7B0A1"/>
  </w:style>
  <w:style w:type="paragraph" w:customStyle="1" w:styleId="F18C109FD0EF434DACE7318AFF2695AD">
    <w:name w:val="F18C109FD0EF434DACE7318AFF2695AD"/>
  </w:style>
  <w:style w:type="paragraph" w:customStyle="1" w:styleId="47CC3DD5F8494C7298F4471D27B7F73B">
    <w:name w:val="47CC3DD5F8494C7298F4471D27B7F73B"/>
  </w:style>
  <w:style w:type="paragraph" w:customStyle="1" w:styleId="2BA942C4B0554C3A8698F655BB1494F9">
    <w:name w:val="2BA942C4B0554C3A8698F655BB1494F9"/>
  </w:style>
  <w:style w:type="paragraph" w:customStyle="1" w:styleId="12FB7E58FE1A4CE78F86DAA8BC362DD3">
    <w:name w:val="12FB7E58FE1A4CE78F86DAA8BC362DD3"/>
  </w:style>
  <w:style w:type="paragraph" w:customStyle="1" w:styleId="A7B485B6A0E94123AD4D69B748D4974E">
    <w:name w:val="A7B485B6A0E94123AD4D69B748D4974E"/>
  </w:style>
  <w:style w:type="paragraph" w:customStyle="1" w:styleId="5655825F9E084E7494B3249F17C5E82D">
    <w:name w:val="5655825F9E084E7494B3249F17C5E82D"/>
  </w:style>
  <w:style w:type="paragraph" w:customStyle="1" w:styleId="DFCB1AE98A2A49CA846D88246AB4F5F4">
    <w:name w:val="DFCB1AE98A2A49CA846D88246AB4F5F4"/>
  </w:style>
  <w:style w:type="paragraph" w:customStyle="1" w:styleId="6CC002C7387C497A9D5271CB10EDA5DC">
    <w:name w:val="6CC002C7387C497A9D5271CB10EDA5DC"/>
  </w:style>
  <w:style w:type="paragraph" w:customStyle="1" w:styleId="984398B67D0747E3A60C63454879DDD8">
    <w:name w:val="984398B67D0747E3A60C63454879DDD8"/>
  </w:style>
  <w:style w:type="paragraph" w:customStyle="1" w:styleId="484A569921654B0EA1770B284737D9B5">
    <w:name w:val="484A569921654B0EA1770B284737D9B5"/>
  </w:style>
  <w:style w:type="paragraph" w:customStyle="1" w:styleId="9A27CC12EA6645D090284C9D163104CE">
    <w:name w:val="9A27CC12EA6645D090284C9D163104CE"/>
  </w:style>
  <w:style w:type="paragraph" w:customStyle="1" w:styleId="60FCAF41CF0B4600B16E2E1B2B37F12C">
    <w:name w:val="60FCAF41CF0B4600B16E2E1B2B37F12C"/>
  </w:style>
  <w:style w:type="paragraph" w:customStyle="1" w:styleId="A5C8C6F7CCCC456BABA5A9531FE323B6">
    <w:name w:val="A5C8C6F7CCCC456BABA5A9531FE323B6"/>
  </w:style>
  <w:style w:type="paragraph" w:customStyle="1" w:styleId="FF586BB1FC33421497278DD607BC3F01">
    <w:name w:val="FF586BB1FC33421497278DD607BC3F01"/>
  </w:style>
  <w:style w:type="paragraph" w:customStyle="1" w:styleId="F35EB316F0414BB596AB8095B153CFC8">
    <w:name w:val="F35EB316F0414BB596AB8095B153CFC8"/>
  </w:style>
  <w:style w:type="paragraph" w:customStyle="1" w:styleId="C1CF06B068CF49BA9932FDD4B7F504CB">
    <w:name w:val="C1CF06B068CF49BA9932FDD4B7F504CB"/>
  </w:style>
  <w:style w:type="paragraph" w:customStyle="1" w:styleId="EC7D3F7289564F2FB23B189F79C639B3">
    <w:name w:val="EC7D3F7289564F2FB23B189F79C639B3"/>
  </w:style>
  <w:style w:type="paragraph" w:customStyle="1" w:styleId="1A72D2CECB0A48C4BE6E5DDDD19A8718">
    <w:name w:val="1A72D2CECB0A48C4BE6E5DDDD19A8718"/>
  </w:style>
  <w:style w:type="paragraph" w:customStyle="1" w:styleId="0C0DC49C30F24A749DC469CB74F02A50">
    <w:name w:val="0C0DC49C30F24A749DC469CB74F02A50"/>
  </w:style>
  <w:style w:type="paragraph" w:customStyle="1" w:styleId="7E8435E5B015414483761B4E0310ECF6">
    <w:name w:val="7E8435E5B015414483761B4E0310ECF6"/>
  </w:style>
  <w:style w:type="paragraph" w:customStyle="1" w:styleId="531B873FA3FB47C4BB898BB966482015">
    <w:name w:val="531B873FA3FB47C4BB898BB966482015"/>
  </w:style>
  <w:style w:type="paragraph" w:customStyle="1" w:styleId="F9A7392FFB2B4ED3A86BE238D82F74A1">
    <w:name w:val="F9A7392FFB2B4ED3A86BE238D82F74A1"/>
  </w:style>
  <w:style w:type="paragraph" w:customStyle="1" w:styleId="1730744BF4B042DDAA3368F3E6408813">
    <w:name w:val="1730744BF4B042DDAA3368F3E6408813"/>
  </w:style>
  <w:style w:type="paragraph" w:customStyle="1" w:styleId="27B8BEB5CEBC4F05AA88EC046D2115B6">
    <w:name w:val="27B8BEB5CEBC4F05AA88EC046D2115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references.dotx</Template>
  <TotalTime>14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Fear of Music</dc:creator>
  <cp:keywords>Nick Lusk</cp:keywords>
  <cp:lastModifiedBy>Fear of Music</cp:lastModifiedBy>
  <cp:revision>1</cp:revision>
  <dcterms:created xsi:type="dcterms:W3CDTF">2021-03-28T22:00:00Z</dcterms:created>
  <dcterms:modified xsi:type="dcterms:W3CDTF">2021-03-28T22:14:00Z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